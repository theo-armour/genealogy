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3D1E" w14:textId="76E35871" w:rsidR="000B7396" w:rsidRDefault="000B7396" w:rsidP="00A740BA">
      <w:pPr>
        <w:pStyle w:val="Heading1"/>
      </w:pPr>
      <w:r>
        <w:t xml:space="preserve">Peeps in </w:t>
      </w:r>
      <w:r w:rsidR="005D1B67">
        <w:t>the</w:t>
      </w:r>
      <w:r>
        <w:t xml:space="preserve"> Family</w:t>
      </w:r>
    </w:p>
    <w:p w14:paraId="3BEBDCC3" w14:textId="0DC65C1B" w:rsidR="005D1B67" w:rsidRPr="005D1B67" w:rsidRDefault="00040CF8" w:rsidP="005D1B67">
      <w:r>
        <w:t>Theo Armour ~ 2025-01-11</w:t>
      </w:r>
    </w:p>
    <w:p w14:paraId="7E6A24B0" w14:textId="66DBA9CD" w:rsidR="000B7396" w:rsidRDefault="000B7396" w:rsidP="000B7396">
      <w:pPr>
        <w:pStyle w:val="Heading2"/>
      </w:pPr>
      <w:r>
        <w:t>George Armour ~ paternal great-great grandfather</w:t>
      </w:r>
    </w:p>
    <w:p w14:paraId="7853D888" w14:textId="1DA1A387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(1812 – 1881) Scottish American businessman and philanthropist</w:t>
      </w:r>
    </w:p>
    <w:p w14:paraId="137F64E4" w14:textId="4F05A42F" w:rsidR="000B7396" w:rsidRDefault="000B7396" w:rsidP="000B7396">
      <w:pPr>
        <w:pStyle w:val="ListParagraph"/>
        <w:numPr>
          <w:ilvl w:val="0"/>
          <w:numId w:val="6"/>
        </w:numPr>
      </w:pPr>
      <w:hyperlink r:id="rId7" w:history="1">
        <w:r w:rsidRPr="0023636A">
          <w:rPr>
            <w:rStyle w:val="Hyperlink"/>
          </w:rPr>
          <w:t>https://en.wikipedia.org/wiki/George_Armour</w:t>
        </w:r>
      </w:hyperlink>
    </w:p>
    <w:p w14:paraId="64D69E6D" w14:textId="47D3F416" w:rsidR="000B7396" w:rsidRDefault="000B7396" w:rsidP="000B7396">
      <w:pPr>
        <w:pStyle w:val="Heading2"/>
      </w:pPr>
      <w:r w:rsidRPr="000B7396">
        <w:t>Alexander Trepov</w:t>
      </w:r>
      <w:r>
        <w:t xml:space="preserve"> ~ </w:t>
      </w:r>
      <w:r w:rsidRPr="000B7396">
        <w:t xml:space="preserve">paternal </w:t>
      </w:r>
      <w:r>
        <w:t xml:space="preserve">(maternal ) </w:t>
      </w:r>
      <w:r w:rsidRPr="000B7396">
        <w:t>great-great grandfather</w:t>
      </w:r>
    </w:p>
    <w:p w14:paraId="79F40BED" w14:textId="77777777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(1862-1928) Prime Minister of the Russian Empire</w:t>
      </w:r>
    </w:p>
    <w:p w14:paraId="731C9CE2" w14:textId="5E135BB3" w:rsidR="000B7396" w:rsidRDefault="006B705F" w:rsidP="000B7396">
      <w:pPr>
        <w:pStyle w:val="ListParagraph"/>
        <w:numPr>
          <w:ilvl w:val="0"/>
          <w:numId w:val="6"/>
        </w:numPr>
      </w:pPr>
      <w:hyperlink r:id="rId8" w:history="1">
        <w:r w:rsidRPr="0023636A">
          <w:rPr>
            <w:rStyle w:val="Hyperlink"/>
          </w:rPr>
          <w:t>https://en.wikipedia.org/wiki/Alexander_Trepov</w:t>
        </w:r>
      </w:hyperlink>
    </w:p>
    <w:p w14:paraId="44B0D89B" w14:textId="31DAFE44" w:rsidR="006B705F" w:rsidRPr="006B705F" w:rsidRDefault="006B705F" w:rsidP="00A740BA">
      <w:pPr>
        <w:pStyle w:val="Heading2"/>
      </w:pPr>
      <w:r>
        <w:t>Allison Vincent Armour</w:t>
      </w:r>
      <w:r w:rsidR="000C4112">
        <w:t xml:space="preserve"> ~ Great-great-uncle</w:t>
      </w:r>
    </w:p>
    <w:p w14:paraId="090A0242" w14:textId="1F8C333E" w:rsidR="006B705F" w:rsidRDefault="006B705F" w:rsidP="006B705F">
      <w:pPr>
        <w:pStyle w:val="ListParagraph"/>
        <w:numPr>
          <w:ilvl w:val="0"/>
          <w:numId w:val="6"/>
        </w:numPr>
      </w:pPr>
      <w:r>
        <w:t>Conducted fifteen scientific expeditions for United States Department of Agriculture, Olympic Committee board member 1908-</w:t>
      </w:r>
      <w:r w:rsidR="00A740BA">
        <w:t>1914</w:t>
      </w:r>
      <w:r>
        <w:t xml:space="preserve"> </w:t>
      </w:r>
    </w:p>
    <w:p w14:paraId="47E21838" w14:textId="54D1FEDB" w:rsidR="006B705F" w:rsidRDefault="006B705F" w:rsidP="006B705F">
      <w:pPr>
        <w:pStyle w:val="ListParagraph"/>
        <w:numPr>
          <w:ilvl w:val="0"/>
          <w:numId w:val="6"/>
        </w:numPr>
      </w:pPr>
      <w:r>
        <w:t xml:space="preserve">Page 23: </w:t>
      </w:r>
      <w:hyperlink r:id="rId9" w:history="1">
        <w:r w:rsidRPr="00A740BA">
          <w:rPr>
            <w:rStyle w:val="Hyperlink"/>
          </w:rPr>
          <w:t>http://mssa.library.yale.edu/obituary_record/1925_1952/1940-41.pdf</w:t>
        </w:r>
      </w:hyperlink>
    </w:p>
    <w:p w14:paraId="5081E817" w14:textId="17FBE848" w:rsidR="000B7396" w:rsidRDefault="000B7396" w:rsidP="000B7396">
      <w:pPr>
        <w:pStyle w:val="Heading2"/>
      </w:pPr>
      <w:r>
        <w:t>Norman Armour ~ paternal grandfather</w:t>
      </w:r>
    </w:p>
    <w:p w14:paraId="0907EA95" w14:textId="77777777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(1887– 1982) Career United States diplomat</w:t>
      </w:r>
    </w:p>
    <w:p w14:paraId="26B83487" w14:textId="248A65AD" w:rsidR="000B7396" w:rsidRDefault="000B7396" w:rsidP="000B7396">
      <w:pPr>
        <w:pStyle w:val="ListParagraph"/>
        <w:numPr>
          <w:ilvl w:val="0"/>
          <w:numId w:val="6"/>
        </w:numPr>
      </w:pPr>
      <w:hyperlink r:id="rId10" w:history="1">
        <w:r w:rsidRPr="0023636A">
          <w:rPr>
            <w:rStyle w:val="Hyperlink"/>
          </w:rPr>
          <w:t>https://en.wikipedia.org/wiki/Norman_Armour</w:t>
        </w:r>
      </w:hyperlink>
    </w:p>
    <w:p w14:paraId="2629A155" w14:textId="4939E20A" w:rsidR="000B7396" w:rsidRDefault="000B7396" w:rsidP="000B7396">
      <w:pPr>
        <w:pStyle w:val="Heading2"/>
      </w:pPr>
      <w:r>
        <w:t>Walter Lowrie ~ Paternal great-uncle</w:t>
      </w:r>
    </w:p>
    <w:p w14:paraId="42617EB0" w14:textId="261F0E7A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(1868 – 1959) Kierkegaardian theologian and translator</w:t>
      </w:r>
    </w:p>
    <w:p w14:paraId="69533E90" w14:textId="37128BE3" w:rsidR="000B7396" w:rsidRDefault="000B7396" w:rsidP="000B7396">
      <w:pPr>
        <w:pStyle w:val="ListParagraph"/>
        <w:numPr>
          <w:ilvl w:val="0"/>
          <w:numId w:val="6"/>
        </w:numPr>
      </w:pPr>
      <w:hyperlink r:id="rId11" w:history="1">
        <w:r w:rsidRPr="0023636A">
          <w:rPr>
            <w:rStyle w:val="Hyperlink"/>
          </w:rPr>
          <w:t>https://en.wikipedia.org/wiki/Walter_Lowrie_(author)</w:t>
        </w:r>
      </w:hyperlink>
    </w:p>
    <w:p w14:paraId="0F56F442" w14:textId="32067B15" w:rsidR="000B7396" w:rsidRDefault="000B7396" w:rsidP="000B7396">
      <w:pPr>
        <w:pStyle w:val="Heading2"/>
      </w:pPr>
      <w:r w:rsidRPr="000B7396">
        <w:t>Albert Cameron Burrage</w:t>
      </w:r>
      <w:r>
        <w:t xml:space="preserve"> ~ Maternal </w:t>
      </w:r>
      <w:r w:rsidR="000C4112">
        <w:t>g</w:t>
      </w:r>
      <w:r>
        <w:t>reat-grandfather</w:t>
      </w:r>
    </w:p>
    <w:p w14:paraId="55938EC7" w14:textId="77777777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(1859 – 1931) Industrialist, attorney and philanthropist</w:t>
      </w:r>
    </w:p>
    <w:p w14:paraId="7D38EF78" w14:textId="42E2D1BD" w:rsidR="000B7396" w:rsidRDefault="000B7396" w:rsidP="000B7396">
      <w:pPr>
        <w:pStyle w:val="ListParagraph"/>
        <w:numPr>
          <w:ilvl w:val="0"/>
          <w:numId w:val="6"/>
        </w:numPr>
      </w:pPr>
      <w:hyperlink r:id="rId12" w:history="1">
        <w:r w:rsidRPr="0023636A">
          <w:rPr>
            <w:rStyle w:val="Hyperlink"/>
          </w:rPr>
          <w:t>https://en.wikipedia.org/wiki/Albert_Burrage</w:t>
        </w:r>
      </w:hyperlink>
    </w:p>
    <w:p w14:paraId="4DE86D86" w14:textId="626C5A3A" w:rsidR="00A740BA" w:rsidRDefault="00A740BA" w:rsidP="00A740BA">
      <w:pPr>
        <w:pStyle w:val="Heading2"/>
      </w:pPr>
      <w:r w:rsidRPr="00A740BA">
        <w:t>Ann</w:t>
      </w:r>
      <w:r w:rsidR="00417777">
        <w:t>e</w:t>
      </w:r>
      <w:r w:rsidRPr="00A740BA">
        <w:t xml:space="preserve"> Bell Burrage</w:t>
      </w:r>
      <w:r>
        <w:t xml:space="preserve"> ~ Maternal </w:t>
      </w:r>
      <w:r w:rsidR="000C4112">
        <w:t>g</w:t>
      </w:r>
      <w:r>
        <w:t>randmother</w:t>
      </w:r>
    </w:p>
    <w:p w14:paraId="0CCBEAF7" w14:textId="77777777" w:rsidR="00A740BA" w:rsidRDefault="00A740BA" w:rsidP="00A740BA">
      <w:pPr>
        <w:pStyle w:val="ListParagraph"/>
        <w:numPr>
          <w:ilvl w:val="0"/>
          <w:numId w:val="6"/>
        </w:numPr>
      </w:pPr>
      <w:r w:rsidRPr="00A740BA">
        <w:t>(1890 - 1983) Founder of The Herb Society of America</w:t>
      </w:r>
    </w:p>
    <w:p w14:paraId="6DF475A7" w14:textId="0D969CBD" w:rsidR="00A740BA" w:rsidRDefault="00A740BA" w:rsidP="00A740BA">
      <w:pPr>
        <w:pStyle w:val="ListParagraph"/>
        <w:numPr>
          <w:ilvl w:val="0"/>
          <w:numId w:val="6"/>
        </w:numPr>
      </w:pPr>
      <w:hyperlink r:id="rId13" w:history="1">
        <w:r w:rsidRPr="0023636A">
          <w:rPr>
            <w:rStyle w:val="Hyperlink"/>
          </w:rPr>
          <w:t>https://www.herbsociety.org/about/history.html</w:t>
        </w:r>
      </w:hyperlink>
    </w:p>
    <w:p w14:paraId="27E5951F" w14:textId="77777777" w:rsidR="000B7396" w:rsidRDefault="000B7396" w:rsidP="000B7396"/>
    <w:p w14:paraId="2EAADF91" w14:textId="20FEC654" w:rsidR="00095149" w:rsidRDefault="00095149" w:rsidP="000B7396">
      <w:r>
        <w:t>To be added</w:t>
      </w:r>
    </w:p>
    <w:p w14:paraId="717DB9C4" w14:textId="55F4DD36" w:rsidR="00095149" w:rsidRDefault="00095149" w:rsidP="00095149">
      <w:pPr>
        <w:pStyle w:val="ListParagraph"/>
        <w:numPr>
          <w:ilvl w:val="0"/>
          <w:numId w:val="6"/>
        </w:numPr>
      </w:pPr>
      <w:r>
        <w:t>Erastas Foote</w:t>
      </w:r>
    </w:p>
    <w:p w14:paraId="3312F3DF" w14:textId="4F926BCE" w:rsidR="004D1058" w:rsidRDefault="004D1058" w:rsidP="00095149">
      <w:pPr>
        <w:pStyle w:val="ListParagraph"/>
        <w:numPr>
          <w:ilvl w:val="0"/>
          <w:numId w:val="6"/>
        </w:numPr>
      </w:pPr>
      <w:r>
        <w:t>James White</w:t>
      </w:r>
      <w:r w:rsidR="00913DEC">
        <w:t>hill Shirk</w:t>
      </w:r>
    </w:p>
    <w:p w14:paraId="686C9893" w14:textId="42B29AC3" w:rsidR="00442145" w:rsidRDefault="00442145" w:rsidP="00095149">
      <w:pPr>
        <w:pStyle w:val="ListParagraph"/>
        <w:numPr>
          <w:ilvl w:val="0"/>
          <w:numId w:val="6"/>
        </w:numPr>
      </w:pPr>
      <w:r>
        <w:t>Issac Walton</w:t>
      </w:r>
      <w:r w:rsidR="00823A3F">
        <w:t xml:space="preserve"> &amp; </w:t>
      </w:r>
      <w:r w:rsidR="003526FB">
        <w:t>Georgia clan</w:t>
      </w:r>
    </w:p>
    <w:p w14:paraId="794509EF" w14:textId="5B715848" w:rsidR="00442145" w:rsidRDefault="005558DD" w:rsidP="00095149">
      <w:pPr>
        <w:pStyle w:val="ListParagraph"/>
        <w:numPr>
          <w:ilvl w:val="0"/>
          <w:numId w:val="6"/>
        </w:numPr>
      </w:pPr>
      <w:r>
        <w:t>Uncle Theo</w:t>
      </w:r>
    </w:p>
    <w:p w14:paraId="19CE5655" w14:textId="18E19B6E" w:rsidR="005558DD" w:rsidRDefault="005558DD" w:rsidP="00095149">
      <w:pPr>
        <w:pStyle w:val="ListParagraph"/>
        <w:numPr>
          <w:ilvl w:val="0"/>
          <w:numId w:val="6"/>
        </w:numPr>
      </w:pPr>
      <w:r>
        <w:t>Many Princes Kudashev</w:t>
      </w:r>
    </w:p>
    <w:p w14:paraId="0B487210" w14:textId="7EC50231" w:rsidR="005558DD" w:rsidRDefault="005B2CB8" w:rsidP="00095149">
      <w:pPr>
        <w:pStyle w:val="ListParagraph"/>
        <w:numPr>
          <w:ilvl w:val="0"/>
          <w:numId w:val="6"/>
        </w:numPr>
      </w:pPr>
      <w:r>
        <w:t>Jea</w:t>
      </w:r>
      <w:r w:rsidR="00D11A17">
        <w:t>n Armour Burns</w:t>
      </w:r>
    </w:p>
    <w:p w14:paraId="53038403" w14:textId="77777777" w:rsidR="00873188" w:rsidRDefault="00873188" w:rsidP="00095149">
      <w:pPr>
        <w:pStyle w:val="ListParagraph"/>
        <w:numPr>
          <w:ilvl w:val="0"/>
          <w:numId w:val="6"/>
        </w:numPr>
      </w:pPr>
      <w:r>
        <w:t>Chandler Hovey</w:t>
      </w:r>
    </w:p>
    <w:p w14:paraId="7A536F21" w14:textId="7D24A0DA" w:rsidR="00873188" w:rsidRDefault="00CA2366" w:rsidP="00095149">
      <w:pPr>
        <w:pStyle w:val="ListParagraph"/>
        <w:numPr>
          <w:ilvl w:val="0"/>
          <w:numId w:val="6"/>
        </w:numPr>
      </w:pPr>
      <w:r>
        <w:t>Russells</w:t>
      </w:r>
      <w:r w:rsidR="006C0647">
        <w:t xml:space="preserve"> of Russell Company</w:t>
      </w:r>
      <w:r w:rsidR="00873188">
        <w:t xml:space="preserve"> </w:t>
      </w:r>
    </w:p>
    <w:p w14:paraId="69D4D016" w14:textId="5D20D526" w:rsidR="00913DEC" w:rsidRDefault="00913DEC" w:rsidP="00913DEC">
      <w:r>
        <w:t>Steps</w:t>
      </w:r>
    </w:p>
    <w:p w14:paraId="6979D15D" w14:textId="77777777" w:rsidR="00913DEC" w:rsidRPr="00913DEC" w:rsidRDefault="00913DEC" w:rsidP="00913DEC">
      <w:pPr>
        <w:pStyle w:val="ListParagraph"/>
        <w:numPr>
          <w:ilvl w:val="0"/>
          <w:numId w:val="6"/>
        </w:numPr>
      </w:pPr>
      <w:r w:rsidRPr="00913DEC">
        <w:t>Chandler Hovey</w:t>
      </w:r>
    </w:p>
    <w:p w14:paraId="7C1E5E7C" w14:textId="071BBD24" w:rsidR="00913DEC" w:rsidRDefault="009F54AE" w:rsidP="00913DEC">
      <w:pPr>
        <w:pStyle w:val="ListParagraph"/>
        <w:numPr>
          <w:ilvl w:val="0"/>
          <w:numId w:val="6"/>
        </w:numPr>
      </w:pPr>
      <w:r>
        <w:t>Deerings</w:t>
      </w:r>
    </w:p>
    <w:p w14:paraId="3410A530" w14:textId="099D63A8" w:rsidR="009F54AE" w:rsidRDefault="009F54AE" w:rsidP="00913DEC">
      <w:pPr>
        <w:pStyle w:val="ListParagraph"/>
        <w:numPr>
          <w:ilvl w:val="0"/>
          <w:numId w:val="6"/>
        </w:numPr>
      </w:pPr>
      <w:r>
        <w:t>Howes</w:t>
      </w:r>
    </w:p>
    <w:p w14:paraId="740B9272" w14:textId="0CB9F256" w:rsidR="000C4112" w:rsidRDefault="000C4112" w:rsidP="000B7396">
      <w:r>
        <w:t>There’s more. See Princess Kudasheva on next page</w:t>
      </w:r>
      <w:r>
        <w:br/>
      </w:r>
      <w:hyperlink r:id="rId14" w:history="1">
        <w:r w:rsidRPr="000C4112">
          <w:rPr>
            <w:rStyle w:val="Hyperlink"/>
          </w:rPr>
          <w:t>https://www.thevintagenews.com/2019/07/16/romanov-costume-ball-1903/</w:t>
        </w:r>
      </w:hyperlink>
    </w:p>
    <w:p w14:paraId="152FAFB2" w14:textId="19CE50E1" w:rsidR="000C4112" w:rsidRDefault="000C4112" w:rsidP="000B7396">
      <w:r>
        <w:t>To be continued.</w:t>
      </w:r>
    </w:p>
    <w:p w14:paraId="7E6C6C0B" w14:textId="77777777" w:rsidR="000C4112" w:rsidRDefault="000C4112" w:rsidP="000B7396"/>
    <w:p w14:paraId="7EC511D3" w14:textId="77777777" w:rsidR="000C4112" w:rsidRDefault="000C4112" w:rsidP="000B7396"/>
    <w:p w14:paraId="4C022634" w14:textId="77777777" w:rsidR="000C4112" w:rsidRDefault="000C4112" w:rsidP="000B7396"/>
    <w:p w14:paraId="2A6D0842" w14:textId="3D5AC36D" w:rsidR="000B7396" w:rsidRDefault="000C4112" w:rsidP="000B7396">
      <w:r>
        <w:rPr>
          <w:noProof/>
        </w:rPr>
        <w:drawing>
          <wp:inline distT="0" distB="0" distL="0" distR="0" wp14:anchorId="4EFCB1D7" wp14:editId="4821377E">
            <wp:extent cx="5886450" cy="6096000"/>
            <wp:effectExtent l="0" t="0" r="0" b="0"/>
            <wp:docPr id="715019502" name="Picture 1" descr="Princess Kudashe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cess Kudashev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739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720" w:bottom="720" w:left="720" w:header="360" w:footer="43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A27FA" w14:textId="77777777" w:rsidR="00E33F40" w:rsidRDefault="00E33F40">
      <w:pPr>
        <w:spacing w:after="0" w:line="240" w:lineRule="auto"/>
      </w:pPr>
      <w:r>
        <w:separator/>
      </w:r>
    </w:p>
  </w:endnote>
  <w:endnote w:type="continuationSeparator" w:id="0">
    <w:p w14:paraId="45BBB623" w14:textId="77777777" w:rsidR="00E33F40" w:rsidRDefault="00E33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doka One">
    <w:charset w:val="00"/>
    <w:family w:val="auto"/>
    <w:pitch w:val="variable"/>
    <w:sig w:usb0="8000002F" w:usb1="4000004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62D1" w14:textId="77777777" w:rsidR="000D1E93" w:rsidRDefault="000D1E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0848" w14:textId="77777777" w:rsidR="00D86678" w:rsidRDefault="000C4112">
    <w:pPr>
      <w:jc w:val="right"/>
      <w:rPr>
        <w:rFonts w:ascii="Calibri" w:eastAsia="Calibri" w:hAnsi="Calibri" w:cs="Calibri"/>
        <w:color w:val="5B0F00"/>
      </w:rPr>
    </w:pPr>
    <w:r>
      <w:rPr>
        <w:rFonts w:ascii="Calibri" w:eastAsia="Calibri" w:hAnsi="Calibri" w:cs="Calibri"/>
        <w:color w:val="5B0F00"/>
      </w:rPr>
      <w:fldChar w:fldCharType="begin"/>
    </w:r>
    <w:r>
      <w:rPr>
        <w:rFonts w:ascii="Calibri" w:eastAsia="Calibri" w:hAnsi="Calibri" w:cs="Calibri"/>
        <w:color w:val="5B0F00"/>
      </w:rPr>
      <w:instrText>PAGE</w:instrText>
    </w:r>
    <w:r>
      <w:rPr>
        <w:rFonts w:ascii="Calibri" w:eastAsia="Calibri" w:hAnsi="Calibri" w:cs="Calibri"/>
        <w:color w:val="5B0F00"/>
      </w:rPr>
      <w:fldChar w:fldCharType="separate"/>
    </w:r>
    <w:r w:rsidR="00161C2B">
      <w:rPr>
        <w:rFonts w:ascii="Calibri" w:eastAsia="Calibri" w:hAnsi="Calibri" w:cs="Calibri"/>
        <w:noProof/>
        <w:color w:val="5B0F00"/>
      </w:rPr>
      <w:t>2</w:t>
    </w:r>
    <w:r>
      <w:rPr>
        <w:rFonts w:ascii="Calibri" w:eastAsia="Calibri" w:hAnsi="Calibri" w:cs="Calibri"/>
        <w:color w:val="5B0F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5C3E" w14:textId="77777777" w:rsidR="00D86678" w:rsidRDefault="000C4112">
    <w:pPr>
      <w:jc w:val="right"/>
    </w:pPr>
    <w:r>
      <w:fldChar w:fldCharType="begin"/>
    </w:r>
    <w:r>
      <w:instrText>PAGE</w:instrText>
    </w:r>
    <w:r>
      <w:fldChar w:fldCharType="separate"/>
    </w:r>
    <w:r w:rsidR="00161C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5BF8F" w14:textId="77777777" w:rsidR="00E33F40" w:rsidRDefault="00E33F40">
      <w:pPr>
        <w:spacing w:after="0" w:line="240" w:lineRule="auto"/>
      </w:pPr>
      <w:r>
        <w:separator/>
      </w:r>
    </w:p>
  </w:footnote>
  <w:footnote w:type="continuationSeparator" w:id="0">
    <w:p w14:paraId="2D219391" w14:textId="77777777" w:rsidR="00E33F40" w:rsidRDefault="00E33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9DFB" w14:textId="77777777" w:rsidR="000D1E93" w:rsidRDefault="000D1E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D353" w14:textId="77777777" w:rsidR="00D86678" w:rsidRDefault="000C4112">
    <w:pPr>
      <w:jc w:val="right"/>
      <w:rPr>
        <w:rFonts w:ascii="Calibri" w:eastAsia="Calibri" w:hAnsi="Calibri" w:cs="Calibri"/>
        <w:i/>
        <w:color w:val="5B0F00"/>
        <w:sz w:val="24"/>
        <w:szCs w:val="24"/>
      </w:rPr>
    </w:pPr>
    <w:r>
      <w:rPr>
        <w:rFonts w:ascii="Calibri" w:eastAsia="Calibri" w:hAnsi="Calibri" w:cs="Calibri"/>
        <w:i/>
        <w:color w:val="5B0F00"/>
        <w:sz w:val="24"/>
        <w:szCs w:val="24"/>
      </w:rPr>
      <w:t>HotM Residents Council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12C35" w14:textId="77777777" w:rsidR="00D86678" w:rsidRDefault="00D866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26C9"/>
    <w:multiLevelType w:val="multilevel"/>
    <w:tmpl w:val="5630D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124D49"/>
    <w:multiLevelType w:val="multilevel"/>
    <w:tmpl w:val="83106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885336"/>
    <w:multiLevelType w:val="hybridMultilevel"/>
    <w:tmpl w:val="E9AC0378"/>
    <w:lvl w:ilvl="0" w:tplc="2D8CDDFE">
      <w:start w:val="2023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61A3"/>
    <w:multiLevelType w:val="hybridMultilevel"/>
    <w:tmpl w:val="442E1FA8"/>
    <w:lvl w:ilvl="0" w:tplc="56B00E98">
      <w:start w:val="2023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87FAF"/>
    <w:multiLevelType w:val="multilevel"/>
    <w:tmpl w:val="79CC2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3262C0"/>
    <w:multiLevelType w:val="multilevel"/>
    <w:tmpl w:val="66D44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477941">
    <w:abstractNumId w:val="5"/>
  </w:num>
  <w:num w:numId="2" w16cid:durableId="2129815581">
    <w:abstractNumId w:val="4"/>
  </w:num>
  <w:num w:numId="3" w16cid:durableId="748893264">
    <w:abstractNumId w:val="1"/>
  </w:num>
  <w:num w:numId="4" w16cid:durableId="1806116352">
    <w:abstractNumId w:val="0"/>
  </w:num>
  <w:num w:numId="5" w16cid:durableId="411465686">
    <w:abstractNumId w:val="2"/>
  </w:num>
  <w:num w:numId="6" w16cid:durableId="152548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396"/>
    <w:rsid w:val="00040CF8"/>
    <w:rsid w:val="00071745"/>
    <w:rsid w:val="00095149"/>
    <w:rsid w:val="000B7396"/>
    <w:rsid w:val="000C4112"/>
    <w:rsid w:val="000D1E93"/>
    <w:rsid w:val="00125AB0"/>
    <w:rsid w:val="00135D98"/>
    <w:rsid w:val="00144130"/>
    <w:rsid w:val="00161C2B"/>
    <w:rsid w:val="00205FE8"/>
    <w:rsid w:val="0031428C"/>
    <w:rsid w:val="003526FB"/>
    <w:rsid w:val="003F6FD2"/>
    <w:rsid w:val="00417777"/>
    <w:rsid w:val="00442145"/>
    <w:rsid w:val="0046068F"/>
    <w:rsid w:val="004D1058"/>
    <w:rsid w:val="005558DD"/>
    <w:rsid w:val="00586401"/>
    <w:rsid w:val="005B2CB8"/>
    <w:rsid w:val="005D1B67"/>
    <w:rsid w:val="006B705F"/>
    <w:rsid w:val="006C0647"/>
    <w:rsid w:val="006F4AAA"/>
    <w:rsid w:val="00767B59"/>
    <w:rsid w:val="00811EDA"/>
    <w:rsid w:val="00823A3F"/>
    <w:rsid w:val="00843673"/>
    <w:rsid w:val="00873188"/>
    <w:rsid w:val="00913DEC"/>
    <w:rsid w:val="009328AD"/>
    <w:rsid w:val="009F4E47"/>
    <w:rsid w:val="009F54AE"/>
    <w:rsid w:val="00A740BA"/>
    <w:rsid w:val="00CA2366"/>
    <w:rsid w:val="00CC5042"/>
    <w:rsid w:val="00D11A17"/>
    <w:rsid w:val="00D27755"/>
    <w:rsid w:val="00D360C8"/>
    <w:rsid w:val="00D86678"/>
    <w:rsid w:val="00DA492B"/>
    <w:rsid w:val="00E014CE"/>
    <w:rsid w:val="00E33F40"/>
    <w:rsid w:val="00EB190D"/>
    <w:rsid w:val="00F5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0C2F"/>
  <w15:docId w15:val="{1839A36E-5FC4-4B5A-9486-DF030B8B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8"/>
        <w:szCs w:val="28"/>
        <w:lang w:val="en" w:eastAsia="en-US" w:bidi="ar-SA"/>
      </w:rPr>
    </w:rPrDefault>
    <w:pPrDefault>
      <w:pPr>
        <w:widowControl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071745"/>
    <w:pPr>
      <w:spacing w:after="0" w:line="240" w:lineRule="auto"/>
      <w:outlineLvl w:val="0"/>
    </w:pPr>
    <w:rPr>
      <w:rFonts w:ascii="Fredoka One" w:eastAsia="Fredoka One" w:hAnsi="Fredoka One" w:cs="Fredoka One"/>
      <w:color w:val="943634" w:themeColor="accent2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DA492B"/>
    <w:pPr>
      <w:spacing w:after="0" w:line="240" w:lineRule="auto"/>
      <w:outlineLvl w:val="1"/>
    </w:pPr>
    <w:rPr>
      <w:rFonts w:ascii="Fredoka One" w:eastAsia="Fredoka One" w:hAnsi="Fredoka One" w:cs="Fredoka One"/>
      <w:color w:val="85200C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0D1E93"/>
    <w:pPr>
      <w:spacing w:before="160" w:after="0"/>
      <w:outlineLvl w:val="2"/>
    </w:pPr>
    <w:rPr>
      <w:rFonts w:ascii="Fredoka One" w:hAnsi="Fredoka One"/>
      <w:bCs/>
      <w:color w:val="943634" w:themeColor="accent2" w:themeShade="BF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71745"/>
    <w:pPr>
      <w:spacing w:after="0" w:line="240" w:lineRule="auto"/>
    </w:pPr>
    <w:rPr>
      <w:rFonts w:ascii="Fredoka One" w:eastAsia="Fredoka One" w:hAnsi="Fredoka One" w:cs="Fredoka One"/>
      <w:color w:val="943634" w:themeColor="accent2" w:themeShade="BF"/>
      <w:sz w:val="44"/>
      <w:szCs w:val="48"/>
    </w:rPr>
  </w:style>
  <w:style w:type="paragraph" w:styleId="Subtitle">
    <w:name w:val="Subtitle"/>
    <w:basedOn w:val="Normal"/>
    <w:next w:val="Normal"/>
    <w:uiPriority w:val="11"/>
    <w:qFormat/>
    <w:rsid w:val="00071745"/>
    <w:pPr>
      <w:spacing w:after="0"/>
    </w:pPr>
    <w:rPr>
      <w:rFonts w:eastAsia="Georgia" w:cs="Georgia"/>
      <w:i/>
      <w:color w:val="666666"/>
      <w:szCs w:val="32"/>
    </w:rPr>
  </w:style>
  <w:style w:type="paragraph" w:styleId="Header">
    <w:name w:val="header"/>
    <w:basedOn w:val="Normal"/>
    <w:link w:val="HeaderChar"/>
    <w:uiPriority w:val="99"/>
    <w:unhideWhenUsed/>
    <w:rsid w:val="000D1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93"/>
  </w:style>
  <w:style w:type="paragraph" w:styleId="Footer">
    <w:name w:val="footer"/>
    <w:basedOn w:val="Normal"/>
    <w:link w:val="FooterChar"/>
    <w:uiPriority w:val="99"/>
    <w:unhideWhenUsed/>
    <w:rsid w:val="000D1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E93"/>
  </w:style>
  <w:style w:type="paragraph" w:styleId="ListParagraph">
    <w:name w:val="List Paragraph"/>
    <w:basedOn w:val="Normal"/>
    <w:uiPriority w:val="34"/>
    <w:qFormat/>
    <w:rsid w:val="000B73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3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4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lexander_Trepov" TargetMode="External"/><Relationship Id="rId13" Type="http://schemas.openxmlformats.org/officeDocument/2006/relationships/hyperlink" Target="https://www.herbsociety.org/about/history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en.wikipedia.org/wiki/George_Armour" TargetMode="External"/><Relationship Id="rId12" Type="http://schemas.openxmlformats.org/officeDocument/2006/relationships/hyperlink" Target="https://en.wikipedia.org/wiki/Albert_Burrage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Walter_Lowrie_(author)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23" Type="http://schemas.openxmlformats.org/officeDocument/2006/relationships/theme" Target="theme/theme1.xml"/><Relationship Id="rId10" Type="http://schemas.openxmlformats.org/officeDocument/2006/relationships/hyperlink" Target="https://en.wikipedia.org/wiki/Norman_Armour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mssa.library.yale.edu/obituary_record/1925_1952/1940-41.pdf" TargetMode="External"/><Relationship Id="rId14" Type="http://schemas.openxmlformats.org/officeDocument/2006/relationships/hyperlink" Target="https://www.thevintagenews.com/2019/07/16/romanov-costume-ball-1903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rmo\OneDrive\Documents\Custom%20Office%20Templates\2023-heritag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2023-heritage-template.dotx</Template>
  <TotalTime>283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 Armour</dc:creator>
  <cp:lastModifiedBy>Theo Armour</cp:lastModifiedBy>
  <cp:revision>18</cp:revision>
  <cp:lastPrinted>2023-12-09T21:01:00Z</cp:lastPrinted>
  <dcterms:created xsi:type="dcterms:W3CDTF">2023-12-09T20:11:00Z</dcterms:created>
  <dcterms:modified xsi:type="dcterms:W3CDTF">2025-01-12T07:23:00Z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c96e5bc376b69fd2326e5353d9df13f1ba97d863a5fa0ffe7eeb9684607e9dd3</vt:lpwstr>
  </property>
</Properties>
</file>