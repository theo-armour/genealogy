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93E4" w14:textId="77777777" w:rsidR="00503D34" w:rsidRDefault="00503D34">
      <w:pPr>
        <w:pStyle w:val="Heading1"/>
      </w:pPr>
      <w:r>
        <w:t>2026-06-15 - Kudashev Background</w:t>
      </w:r>
    </w:p>
    <w:p w14:paraId="263C5B09" w14:textId="77777777" w:rsidR="00503D34" w:rsidRPr="00503D34" w:rsidRDefault="00503D34">
      <w:pPr>
        <w:rPr>
          <w:i/>
          <w:iCs/>
        </w:rPr>
      </w:pPr>
      <w:r w:rsidRPr="00503D34">
        <w:rPr>
          <w:i/>
          <w:iCs/>
        </w:rPr>
        <w:t xml:space="preserve">I am doing the searches on Google and Claude as I write this. See links under Prince Sergei </w:t>
      </w:r>
      <w:proofErr w:type="spellStart"/>
      <w:r w:rsidRPr="00503D34">
        <w:rPr>
          <w:i/>
          <w:iCs/>
        </w:rPr>
        <w:t>Vladimirovitch</w:t>
      </w:r>
      <w:proofErr w:type="spellEnd"/>
      <w:r w:rsidRPr="00503D34">
        <w:rPr>
          <w:i/>
          <w:iCs/>
        </w:rPr>
        <w:t xml:space="preserve"> Kudashev</w:t>
      </w:r>
    </w:p>
    <w:p w14:paraId="747D2D80" w14:textId="0CF47E29" w:rsidR="00503D34" w:rsidRDefault="00503D34">
      <w:pPr>
        <w:pStyle w:val="Heading2"/>
      </w:pPr>
      <w:r>
        <w:t xml:space="preserve">Princess Myra </w:t>
      </w:r>
      <w:proofErr w:type="spellStart"/>
      <w:r>
        <w:t>Sergueievna</w:t>
      </w:r>
      <w:proofErr w:type="spellEnd"/>
      <w:r>
        <w:t xml:space="preserve"> Armour (Kudashev) ~ </w:t>
      </w:r>
      <w:proofErr w:type="spellStart"/>
      <w:r w:rsidRPr="00503D34">
        <w:rPr>
          <w:b/>
          <w:bCs/>
        </w:rPr>
        <w:t>Мария</w:t>
      </w:r>
      <w:proofErr w:type="spellEnd"/>
      <w:r w:rsidRPr="00503D34">
        <w:rPr>
          <w:b/>
          <w:bCs/>
        </w:rPr>
        <w:t xml:space="preserve"> </w:t>
      </w:r>
      <w:proofErr w:type="spellStart"/>
      <w:r w:rsidRPr="00503D34">
        <w:rPr>
          <w:b/>
          <w:bCs/>
        </w:rPr>
        <w:t>Сергеевна</w:t>
      </w:r>
      <w:proofErr w:type="spellEnd"/>
      <w:r w:rsidRPr="00503D34">
        <w:rPr>
          <w:b/>
          <w:bCs/>
        </w:rPr>
        <w:t xml:space="preserve"> </w:t>
      </w:r>
      <w:proofErr w:type="spellStart"/>
      <w:r w:rsidRPr="00503D34">
        <w:rPr>
          <w:b/>
          <w:bCs/>
        </w:rPr>
        <w:t>Армур</w:t>
      </w:r>
      <w:proofErr w:type="spellEnd"/>
      <w:r w:rsidRPr="00503D34">
        <w:rPr>
          <w:b/>
          <w:bCs/>
        </w:rPr>
        <w:t xml:space="preserve"> (</w:t>
      </w:r>
      <w:proofErr w:type="spellStart"/>
      <w:r w:rsidRPr="00503D34">
        <w:rPr>
          <w:b/>
          <w:bCs/>
        </w:rPr>
        <w:t>Кудашева</w:t>
      </w:r>
      <w:proofErr w:type="spellEnd"/>
      <w:r w:rsidRPr="00503D34">
        <w:rPr>
          <w:b/>
          <w:bCs/>
        </w:rPr>
        <w:t>)</w:t>
      </w:r>
      <w:r w:rsidR="0071501F">
        <w:rPr>
          <w:b/>
          <w:bCs/>
        </w:rPr>
        <w:br/>
      </w:r>
    </w:p>
    <w:p w14:paraId="0147816A" w14:textId="470860CD" w:rsidR="00503D34" w:rsidRDefault="0071501F" w:rsidP="00D55E4E">
      <w:pPr>
        <w:pStyle w:val="ListParagraph"/>
        <w:numPr>
          <w:ilvl w:val="0"/>
          <w:numId w:val="24"/>
        </w:numPr>
      </w:pPr>
      <w:hyperlink r:id="rId8" w:history="1">
        <w:r w:rsidR="00503D34" w:rsidRPr="0071501F">
          <w:rPr>
            <w:rStyle w:val="Hyperlink"/>
          </w:rPr>
          <w:t>https://evereverland.github.io/2019/everlandings/theo-armour/armour-fine-art/1921-o</w:t>
        </w:r>
        <w:r w:rsidR="00503D34" w:rsidRPr="0071501F">
          <w:rPr>
            <w:rStyle w:val="Hyperlink"/>
          </w:rPr>
          <w:t>live-snell-myra-koudachev-armour.jpg</w:t>
        </w:r>
      </w:hyperlink>
    </w:p>
    <w:p w14:paraId="2F3C6101" w14:textId="639AA67B" w:rsidR="00503D34" w:rsidRDefault="0071501F" w:rsidP="00D55E4E">
      <w:pPr>
        <w:pStyle w:val="ListParagraph"/>
        <w:numPr>
          <w:ilvl w:val="0"/>
          <w:numId w:val="24"/>
        </w:numPr>
      </w:pPr>
      <w:hyperlink r:id="rId9" w:history="1">
        <w:r w:rsidR="00503D34" w:rsidRPr="0071501F">
          <w:rPr>
            <w:rStyle w:val="Hyperlink"/>
          </w:rPr>
          <w:t>https://www.geni.com/people/Princess-Myra-Armour/364408351200007646</w:t>
        </w:r>
      </w:hyperlink>
    </w:p>
    <w:p w14:paraId="3A621E42" w14:textId="77777777" w:rsidR="00503D34" w:rsidRDefault="00503D34">
      <w:r>
        <w:t xml:space="preserve">I loved my grandmother and had excellent communication with her. Nonetheless, I know very little about my grandmother's youth. I know she spoke seven languages quite fluently. I remember her reminiscing that she had her debutante "coming out party" with one of </w:t>
      </w:r>
      <w:proofErr w:type="gramStart"/>
      <w:r>
        <w:t>the Tsarina's</w:t>
      </w:r>
      <w:proofErr w:type="gramEnd"/>
      <w:r>
        <w:t xml:space="preserve"> daughters, but I don't know which one.</w:t>
      </w:r>
    </w:p>
    <w:p w14:paraId="612FA679" w14:textId="77777777" w:rsidR="00503D34" w:rsidRDefault="00503D34">
      <w:r>
        <w:t>After my grandmother left Russia and married my grandfather, she apparently devoted her life to his career to his career and to being a good American.</w:t>
      </w:r>
    </w:p>
    <w:p w14:paraId="7C12660A" w14:textId="77777777" w:rsidR="00503D34" w:rsidRDefault="00503D34">
      <w:r>
        <w:t>As far as I know, my father spoke little or no Russian. Apart from family members, as far as I know, she had few Russian friends.</w:t>
      </w:r>
    </w:p>
    <w:p w14:paraId="68E19806" w14:textId="1A98A318" w:rsidR="00503D34" w:rsidRDefault="00503D34">
      <w:pPr>
        <w:pStyle w:val="Heading2"/>
      </w:pPr>
      <w:r>
        <w:t xml:space="preserve">Prince Sergei </w:t>
      </w:r>
      <w:proofErr w:type="spellStart"/>
      <w:r>
        <w:t>Vladimirovitch</w:t>
      </w:r>
      <w:proofErr w:type="spellEnd"/>
      <w:r>
        <w:t xml:space="preserve"> Kudashev</w:t>
      </w:r>
      <w:r w:rsidR="0071501F">
        <w:br/>
      </w:r>
    </w:p>
    <w:p w14:paraId="31920AE7" w14:textId="30F913B6" w:rsidR="00503D34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0" w:history="1">
        <w:r w:rsidR="00503D34" w:rsidRPr="0071501F">
          <w:rPr>
            <w:rStyle w:val="Hyperlink"/>
          </w:rPr>
          <w:t>https://www.geni.com/people/Prince-Sergei-Kudashev/6000000019323938097?through=364408351200007646</w:t>
        </w:r>
      </w:hyperlink>
    </w:p>
    <w:p w14:paraId="4AB908E6" w14:textId="1408C96F" w:rsidR="00503D34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1" w:history="1">
        <w:r w:rsidR="00503D34" w:rsidRPr="0071501F">
          <w:rPr>
            <w:rStyle w:val="Hyperlink"/>
          </w:rPr>
          <w:t>https://www.wikidat</w:t>
        </w:r>
        <w:r w:rsidR="00503D34" w:rsidRPr="0071501F">
          <w:rPr>
            <w:rStyle w:val="Hyperlink"/>
          </w:rPr>
          <w:t>a.org/wiki/Q108332252</w:t>
        </w:r>
      </w:hyperlink>
      <w:r w:rsidR="00503D34">
        <w:t xml:space="preserve"> ~ Note: "Prince Tatarsky" (Tatar) = Indication that this is member of one of the Princely families created by Peter the Great upon the acquisition of Siberia</w:t>
      </w:r>
    </w:p>
    <w:p w14:paraId="7996C998" w14:textId="3E099F12" w:rsidR="0071501F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2" w:history="1">
        <w:r w:rsidRPr="0071501F">
          <w:rPr>
            <w:rStyle w:val="Hyperlink"/>
          </w:rPr>
          <w:t xml:space="preserve">KUDASHEV COLLECTION. Vingt-cinq Tableaux de la Collection du Prince Serge </w:t>
        </w:r>
        <w:proofErr w:type="spellStart"/>
        <w:r w:rsidRPr="0071501F">
          <w:rPr>
            <w:rStyle w:val="Hyperlink"/>
          </w:rPr>
          <w:t>Wladimirowitch</w:t>
        </w:r>
        <w:proofErr w:type="spellEnd"/>
        <w:r w:rsidRPr="0071501F">
          <w:rPr>
            <w:rStyle w:val="Hyperlink"/>
          </w:rPr>
          <w:t xml:space="preserve"> </w:t>
        </w:r>
        <w:proofErr w:type="spellStart"/>
        <w:r w:rsidRPr="0071501F">
          <w:rPr>
            <w:rStyle w:val="Hyperlink"/>
          </w:rPr>
          <w:t>Koudacheff</w:t>
        </w:r>
        <w:proofErr w:type="spellEnd"/>
        <w:r w:rsidRPr="0071501F">
          <w:rPr>
            <w:rStyle w:val="Hyperlink"/>
          </w:rPr>
          <w:t xml:space="preserve"> a St. </w:t>
        </w:r>
        <w:proofErr w:type="spellStart"/>
        <w:r w:rsidRPr="0071501F">
          <w:rPr>
            <w:rStyle w:val="Hyperlink"/>
          </w:rPr>
          <w:t>Pétersbourg</w:t>
        </w:r>
        <w:proofErr w:type="spellEnd"/>
        <w:r w:rsidRPr="0071501F">
          <w:rPr>
            <w:rStyle w:val="Hyperlink"/>
          </w:rPr>
          <w:t>. (</w:t>
        </w:r>
        <w:proofErr w:type="spellStart"/>
        <w:r w:rsidRPr="0071501F">
          <w:rPr>
            <w:rStyle w:val="Hyperlink"/>
          </w:rPr>
          <w:t>Mokhowaja</w:t>
        </w:r>
        <w:proofErr w:type="spellEnd"/>
        <w:r w:rsidRPr="0071501F">
          <w:rPr>
            <w:rStyle w:val="Hyperlink"/>
          </w:rPr>
          <w:t xml:space="preserve"> 6.) 1902. St. Petersburg: A.I. </w:t>
        </w:r>
        <w:proofErr w:type="spellStart"/>
        <w:r w:rsidRPr="0071501F">
          <w:rPr>
            <w:rStyle w:val="Hyperlink"/>
          </w:rPr>
          <w:t>Vil'borg</w:t>
        </w:r>
        <w:proofErr w:type="spellEnd"/>
        <w:r w:rsidRPr="0071501F">
          <w:rPr>
            <w:rStyle w:val="Hyperlink"/>
          </w:rPr>
          <w:t>, 1902. | Christie's</w:t>
        </w:r>
      </w:hyperlink>
    </w:p>
    <w:p w14:paraId="3F08EECC" w14:textId="1E24DCC3" w:rsidR="00503D34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3" w:history="1">
        <w:r w:rsidRPr="007015F2">
          <w:rPr>
            <w:rStyle w:val="Hyperlink"/>
          </w:rPr>
          <w:t>https://www.prlib.ru/en/news/1328412</w:t>
        </w:r>
      </w:hyperlink>
    </w:p>
    <w:p w14:paraId="54BDCEC4" w14:textId="7AC41062" w:rsidR="00503D34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4" w:history="1">
        <w:r w:rsidR="00503D34" w:rsidRPr="0071501F">
          <w:rPr>
            <w:rStyle w:val="Hyperlink"/>
          </w:rPr>
          <w:t>https://www.prlib.r</w:t>
        </w:r>
        <w:r w:rsidR="00503D34" w:rsidRPr="0071501F">
          <w:rPr>
            <w:rStyle w:val="Hyperlink"/>
          </w:rPr>
          <w:t>u/en/node/335177</w:t>
        </w:r>
      </w:hyperlink>
    </w:p>
    <w:p w14:paraId="10B21A0F" w14:textId="79715A39" w:rsidR="00503D34" w:rsidRDefault="0071501F" w:rsidP="00503D34">
      <w:pPr>
        <w:pStyle w:val="ListParagraph"/>
        <w:numPr>
          <w:ilvl w:val="0"/>
          <w:numId w:val="19"/>
        </w:numPr>
        <w:spacing w:after="200" w:line="240" w:lineRule="auto"/>
      </w:pPr>
      <w:hyperlink r:id="rId15" w:history="1">
        <w:r w:rsidR="00503D34" w:rsidRPr="0071501F">
          <w:rPr>
            <w:rStyle w:val="Hyperlink"/>
          </w:rPr>
          <w:t>https://commo</w:t>
        </w:r>
        <w:r w:rsidR="00503D34" w:rsidRPr="0071501F">
          <w:rPr>
            <w:rStyle w:val="Hyperlink"/>
          </w:rPr>
          <w:t>ns.wikimedia.org/wiki/Category:Collection_Serge_Koudacheff</w:t>
        </w:r>
      </w:hyperlink>
    </w:p>
    <w:p w14:paraId="1B9E77A9" w14:textId="77777777" w:rsidR="00503D34" w:rsidRDefault="00503D34">
      <w:r>
        <w:t>Much more here:</w:t>
      </w:r>
    </w:p>
    <w:p w14:paraId="29614971" w14:textId="0ADDF942" w:rsidR="00503D34" w:rsidRDefault="0071501F" w:rsidP="00503D34">
      <w:pPr>
        <w:pStyle w:val="ListParagraph"/>
        <w:numPr>
          <w:ilvl w:val="0"/>
          <w:numId w:val="20"/>
        </w:numPr>
        <w:spacing w:after="200" w:line="240" w:lineRule="auto"/>
      </w:pPr>
      <w:hyperlink r:id="rId16" w:history="1">
        <w:r w:rsidR="00503D34" w:rsidRPr="0071501F">
          <w:rPr>
            <w:rStyle w:val="Hyperlink"/>
          </w:rPr>
          <w:t>https://gemini.googl</w:t>
        </w:r>
        <w:r w:rsidR="00503D34" w:rsidRPr="0071501F">
          <w:rPr>
            <w:rStyle w:val="Hyperlink"/>
          </w:rPr>
          <w:t>e.com/share/871af3fcccd2</w:t>
        </w:r>
      </w:hyperlink>
    </w:p>
    <w:p w14:paraId="144B2CA0" w14:textId="0DC77812" w:rsidR="00503D34" w:rsidRDefault="0071501F" w:rsidP="00503D34">
      <w:pPr>
        <w:pStyle w:val="ListParagraph"/>
        <w:numPr>
          <w:ilvl w:val="0"/>
          <w:numId w:val="20"/>
        </w:numPr>
        <w:spacing w:after="200" w:line="240" w:lineRule="auto"/>
      </w:pPr>
      <w:hyperlink r:id="rId17" w:history="1">
        <w:r w:rsidR="00503D34" w:rsidRPr="0071501F">
          <w:rPr>
            <w:rStyle w:val="Hyperlink"/>
          </w:rPr>
          <w:t>https://claude.ai/share/ee76141d-93b8-4ee3-a217-45d787393210</w:t>
        </w:r>
      </w:hyperlink>
    </w:p>
    <w:p w14:paraId="22FBAEEC" w14:textId="09249068" w:rsidR="00503D34" w:rsidRDefault="00503D34">
      <w:r>
        <w:t xml:space="preserve">I know almost nothing about my great-grandfather's life. The only thing that I ever heard about him was that he </w:t>
      </w:r>
      <w:r w:rsidR="00D55E4E">
        <w:t>was very</w:t>
      </w:r>
      <w:r>
        <w:t xml:space="preserve"> involved with the acquisition of significant number of Impressionist paintings for the Hermitage.</w:t>
      </w:r>
    </w:p>
    <w:p w14:paraId="2C726170" w14:textId="77777777" w:rsidR="00503D34" w:rsidRDefault="00503D34">
      <w:pPr>
        <w:pStyle w:val="Heading2"/>
      </w:pPr>
      <w:r>
        <w:t xml:space="preserve">Princess Vera </w:t>
      </w:r>
      <w:proofErr w:type="spellStart"/>
      <w:r>
        <w:t>Maksimilianovna</w:t>
      </w:r>
      <w:proofErr w:type="spellEnd"/>
      <w:r>
        <w:t xml:space="preserve"> </w:t>
      </w:r>
      <w:proofErr w:type="spellStart"/>
      <w:r>
        <w:t>Kudasheva</w:t>
      </w:r>
      <w:proofErr w:type="spellEnd"/>
    </w:p>
    <w:p w14:paraId="3B10C707" w14:textId="6A237CCD" w:rsidR="00503D34" w:rsidRDefault="0071501F" w:rsidP="00503D34">
      <w:pPr>
        <w:pStyle w:val="ListParagraph"/>
        <w:numPr>
          <w:ilvl w:val="0"/>
          <w:numId w:val="21"/>
        </w:numPr>
        <w:spacing w:after="200" w:line="240" w:lineRule="auto"/>
      </w:pPr>
      <w:hyperlink r:id="rId18" w:history="1">
        <w:r w:rsidR="00503D34" w:rsidRPr="0071501F">
          <w:rPr>
            <w:rStyle w:val="Hyperlink"/>
          </w:rPr>
          <w:t>https://evereverland.github.io/2019/everlandings/theo-armour/armour-fine-art/1900~-unknown-vera-von-neiroth-in-court-dress.jpg</w:t>
        </w:r>
      </w:hyperlink>
    </w:p>
    <w:p w14:paraId="0DB01A02" w14:textId="101D827D" w:rsidR="00503D34" w:rsidRDefault="0071501F" w:rsidP="00503D34">
      <w:pPr>
        <w:pStyle w:val="ListParagraph"/>
        <w:numPr>
          <w:ilvl w:val="0"/>
          <w:numId w:val="21"/>
        </w:numPr>
        <w:spacing w:after="200" w:line="240" w:lineRule="auto"/>
      </w:pPr>
      <w:hyperlink r:id="rId19" w:history="1">
        <w:r w:rsidR="00503D34" w:rsidRPr="0071501F">
          <w:rPr>
            <w:rStyle w:val="Hyperlink"/>
          </w:rPr>
          <w:t>https://evereverland.github.io/2019/everlandings/theo-armour/armour-fine-art/1900~-unknown-vera-von-neiroth.jpg</w:t>
        </w:r>
      </w:hyperlink>
    </w:p>
    <w:p w14:paraId="37E276A0" w14:textId="77777777" w:rsidR="00503D34" w:rsidRDefault="00503D34" w:rsidP="00503D34">
      <w:pPr>
        <w:pStyle w:val="ListParagraph"/>
        <w:numPr>
          <w:ilvl w:val="0"/>
          <w:numId w:val="21"/>
        </w:numPr>
        <w:spacing w:after="200" w:line="240" w:lineRule="auto"/>
      </w:pPr>
      <w:r>
        <w:t>https://www.kudashev.com/2007/10/portrait-of-moltedo-by-ingres.html</w:t>
      </w:r>
    </w:p>
    <w:p w14:paraId="05ED9EF0" w14:textId="77777777" w:rsidR="00503D34" w:rsidRDefault="00503D34">
      <w:pPr>
        <w:pStyle w:val="Heading2"/>
      </w:pPr>
      <w:r>
        <w:t xml:space="preserve">Kudashev Residence ~ 57 </w:t>
      </w:r>
      <w:proofErr w:type="spellStart"/>
      <w:r>
        <w:t>Bolshaya</w:t>
      </w:r>
      <w:proofErr w:type="spellEnd"/>
      <w:r>
        <w:t xml:space="preserve"> </w:t>
      </w:r>
      <w:proofErr w:type="spellStart"/>
      <w:r>
        <w:t>Morskaya</w:t>
      </w:r>
      <w:proofErr w:type="spellEnd"/>
      <w:r>
        <w:t xml:space="preserve"> ~ Saint Petersburg</w:t>
      </w:r>
    </w:p>
    <w:p w14:paraId="07F70341" w14:textId="6BFA5DC7" w:rsidR="00503D34" w:rsidRDefault="0071501F" w:rsidP="00503D34">
      <w:pPr>
        <w:pStyle w:val="ListParagraph"/>
        <w:numPr>
          <w:ilvl w:val="0"/>
          <w:numId w:val="22"/>
        </w:numPr>
        <w:spacing w:after="200" w:line="240" w:lineRule="auto"/>
      </w:pPr>
      <w:hyperlink r:id="rId20" w:history="1">
        <w:r w:rsidR="00503D34" w:rsidRPr="0071501F">
          <w:rPr>
            <w:rStyle w:val="Hyperlink"/>
          </w:rPr>
          <w:t>https://www.kudashev.com/2007/10/photos-of-koudachev-house-in-st.html</w:t>
        </w:r>
      </w:hyperlink>
    </w:p>
    <w:p w14:paraId="2A449295" w14:textId="5E77181D" w:rsidR="00503D34" w:rsidRDefault="0071501F" w:rsidP="00503D34">
      <w:pPr>
        <w:pStyle w:val="ListParagraph"/>
        <w:numPr>
          <w:ilvl w:val="0"/>
          <w:numId w:val="22"/>
        </w:numPr>
        <w:spacing w:after="200" w:line="240" w:lineRule="auto"/>
      </w:pPr>
      <w:hyperlink r:id="rId21" w:history="1">
        <w:r w:rsidR="00503D34" w:rsidRPr="0071501F">
          <w:rPr>
            <w:rStyle w:val="Hyperlink"/>
          </w:rPr>
          <w:t>https://www.flickr.com/photos/aceit/975071431/</w:t>
        </w:r>
      </w:hyperlink>
    </w:p>
    <w:p w14:paraId="23B819EC" w14:textId="77777777" w:rsidR="00503D34" w:rsidRDefault="00503D34">
      <w:pPr>
        <w:pStyle w:val="Heading2"/>
      </w:pPr>
      <w:r>
        <w:t>Portrait of Tsarina Ekaterina</w:t>
      </w:r>
    </w:p>
    <w:p w14:paraId="68C74AA0" w14:textId="3C7E4440" w:rsidR="00503D34" w:rsidRDefault="0071501F" w:rsidP="00503D34">
      <w:pPr>
        <w:pStyle w:val="ListParagraph"/>
        <w:numPr>
          <w:ilvl w:val="0"/>
          <w:numId w:val="23"/>
        </w:numPr>
        <w:spacing w:after="200" w:line="240" w:lineRule="auto"/>
      </w:pPr>
      <w:hyperlink r:id="rId22" w:history="1">
        <w:r w:rsidR="00503D34" w:rsidRPr="0071501F">
          <w:rPr>
            <w:rStyle w:val="Hyperlink"/>
          </w:rPr>
          <w:t>Explanation: https://evereverland.github.io/2019/#everlandings/theo-armour/elizabeth/README.md</w:t>
        </w:r>
      </w:hyperlink>
    </w:p>
    <w:p w14:paraId="4086B870" w14:textId="73390C51" w:rsidR="00503D34" w:rsidRDefault="0071501F" w:rsidP="00503D34">
      <w:pPr>
        <w:pStyle w:val="ListParagraph"/>
        <w:numPr>
          <w:ilvl w:val="0"/>
          <w:numId w:val="23"/>
        </w:numPr>
        <w:spacing w:after="200" w:line="240" w:lineRule="auto"/>
      </w:pPr>
      <w:hyperlink r:id="rId23" w:history="1">
        <w:r w:rsidR="00503D34" w:rsidRPr="0071501F">
          <w:rPr>
            <w:rStyle w:val="Hyperlink"/>
          </w:rPr>
          <w:t>https://en.wikipedia.org/wiki/Elizabeth_of_Russia</w:t>
        </w:r>
      </w:hyperlink>
    </w:p>
    <w:p w14:paraId="0B5E7223" w14:textId="77777777" w:rsidR="00503D34" w:rsidRDefault="00503D34">
      <w:pPr>
        <w:pStyle w:val="Heading2"/>
      </w:pPr>
      <w:r>
        <w:t>Further Sources</w:t>
      </w:r>
    </w:p>
    <w:p w14:paraId="414D6D33" w14:textId="77777777" w:rsidR="00503D34" w:rsidRDefault="00503D34">
      <w:r>
        <w:t>Possible sources of information about the Kudashev family and their history include The Children of Olga Pela</w:t>
      </w:r>
    </w:p>
    <w:p w14:paraId="5263181D" w14:textId="18E33AE0" w:rsidR="00503D34" w:rsidRDefault="0071501F">
      <w:hyperlink r:id="rId24" w:history="1">
        <w:r w:rsidR="00503D34" w:rsidRPr="0071501F">
          <w:rPr>
            <w:rStyle w:val="Hyperlink"/>
          </w:rPr>
          <w:t>https://www.geni.com/people/Olga-Pela/3967013963140078758?through=6000000019323938097</w:t>
        </w:r>
      </w:hyperlink>
    </w:p>
    <w:p w14:paraId="41C5021F" w14:textId="3EA10187" w:rsidR="00A21C66" w:rsidRPr="00503D34" w:rsidRDefault="00503D34" w:rsidP="00503D34">
      <w:r>
        <w:t>Regarding my great-grandfather's art efforts, the logical place to go would be the Hermitage.</w:t>
      </w:r>
    </w:p>
    <w:sectPr w:rsidR="00A21C66" w:rsidRPr="00503D34" w:rsidSect="00FC1193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720" w:right="720" w:bottom="720" w:left="720" w:header="288" w:footer="28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0CBC" w14:textId="77777777" w:rsidR="004947E2" w:rsidRDefault="004947E2" w:rsidP="00FC1193">
      <w:pPr>
        <w:spacing w:after="0"/>
      </w:pPr>
      <w:r>
        <w:separator/>
      </w:r>
    </w:p>
  </w:endnote>
  <w:endnote w:type="continuationSeparator" w:id="0">
    <w:p w14:paraId="3096AD8C" w14:textId="77777777" w:rsidR="004947E2" w:rsidRDefault="004947E2" w:rsidP="00FC11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edoka One">
    <w:charset w:val="00"/>
    <w:family w:val="auto"/>
    <w:pitch w:val="variable"/>
    <w:sig w:usb0="8000002F" w:usb1="4000004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CC6A" w14:textId="56940136" w:rsidR="005E056F" w:rsidRPr="005E056F" w:rsidRDefault="005E056F">
    <w:pPr>
      <w:pStyle w:val="Footer"/>
      <w:rPr>
        <w:color w:val="880000"/>
      </w:rPr>
    </w:pPr>
    <w:r w:rsidRPr="005E056F">
      <w:rPr>
        <w:color w:val="880000"/>
      </w:rPr>
      <w:t>2026-06-15</w:t>
    </w:r>
    <w:r w:rsidRPr="005E056F">
      <w:rPr>
        <w:color w:val="880000"/>
      </w:rPr>
      <w:ptab w:relativeTo="margin" w:alignment="center" w:leader="none"/>
    </w:r>
    <w:r w:rsidRPr="005E056F">
      <w:rPr>
        <w:color w:val="880000"/>
      </w:rPr>
      <w:ptab w:relativeTo="margin" w:alignment="right" w:leader="none"/>
    </w:r>
    <w:r w:rsidRPr="005E056F">
      <w:rPr>
        <w:color w:val="880000"/>
      </w:rPr>
      <w:fldChar w:fldCharType="begin"/>
    </w:r>
    <w:r w:rsidRPr="005E056F">
      <w:rPr>
        <w:color w:val="880000"/>
      </w:rPr>
      <w:instrText xml:space="preserve"> PAGE   \* MERGEFORMAT </w:instrText>
    </w:r>
    <w:r w:rsidRPr="005E056F">
      <w:rPr>
        <w:color w:val="880000"/>
      </w:rPr>
      <w:fldChar w:fldCharType="separate"/>
    </w:r>
    <w:r w:rsidRPr="005E056F">
      <w:rPr>
        <w:noProof/>
        <w:color w:val="880000"/>
      </w:rPr>
      <w:t>2</w:t>
    </w:r>
    <w:r w:rsidRPr="005E056F">
      <w:rPr>
        <w:color w:val="88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C95A" w14:textId="50FBF737" w:rsidR="00FC1193" w:rsidRPr="00F13E98" w:rsidRDefault="00F13E98" w:rsidP="00FC1193">
    <w:pPr>
      <w:pStyle w:val="Footer"/>
      <w:tabs>
        <w:tab w:val="clear" w:pos="9360"/>
        <w:tab w:val="right" w:pos="10710"/>
      </w:tabs>
      <w:spacing w:after="100"/>
      <w:rPr>
        <w:color w:val="880000"/>
      </w:rPr>
    </w:pPr>
    <w:r w:rsidRPr="00F13E98">
      <w:rPr>
        <w:color w:val="880000"/>
      </w:rPr>
      <w:t>2026-06-15</w:t>
    </w:r>
    <w:r w:rsidR="00FC1193" w:rsidRPr="00F13E98">
      <w:rPr>
        <w:color w:val="880000"/>
      </w:rPr>
      <w:tab/>
    </w:r>
    <w:r w:rsidR="00FC1193" w:rsidRPr="00F13E98">
      <w:rPr>
        <w:color w:val="880000"/>
      </w:rPr>
      <w:tab/>
    </w:r>
    <w:r w:rsidR="00FC1193" w:rsidRPr="00F13E98">
      <w:rPr>
        <w:color w:val="880000"/>
      </w:rPr>
      <w:fldChar w:fldCharType="begin"/>
    </w:r>
    <w:r w:rsidR="00FC1193" w:rsidRPr="00F13E98">
      <w:rPr>
        <w:color w:val="880000"/>
      </w:rPr>
      <w:instrText xml:space="preserve"> PAGE   \* MERGEFORMAT </w:instrText>
    </w:r>
    <w:r w:rsidR="00FC1193" w:rsidRPr="00F13E98">
      <w:rPr>
        <w:color w:val="880000"/>
      </w:rPr>
      <w:fldChar w:fldCharType="separate"/>
    </w:r>
    <w:r w:rsidR="00FC1193" w:rsidRPr="00F13E98">
      <w:rPr>
        <w:noProof/>
        <w:color w:val="880000"/>
      </w:rPr>
      <w:t>1</w:t>
    </w:r>
    <w:r w:rsidR="00FC1193" w:rsidRPr="00F13E98">
      <w:rPr>
        <w:color w:val="88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AEC7C" w14:textId="77777777" w:rsidR="004947E2" w:rsidRDefault="004947E2" w:rsidP="00FC1193">
      <w:pPr>
        <w:spacing w:after="0"/>
      </w:pPr>
      <w:r>
        <w:separator/>
      </w:r>
    </w:p>
  </w:footnote>
  <w:footnote w:type="continuationSeparator" w:id="0">
    <w:p w14:paraId="2FA81F91" w14:textId="77777777" w:rsidR="004947E2" w:rsidRDefault="004947E2" w:rsidP="00FC11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8590" w14:textId="388539F6" w:rsidR="00FC1193" w:rsidRPr="005E056F" w:rsidRDefault="005E056F">
    <w:pPr>
      <w:pStyle w:val="Header"/>
      <w:rPr>
        <w:color w:val="880000"/>
      </w:rPr>
    </w:pPr>
    <w:r w:rsidRPr="005E056F">
      <w:rPr>
        <w:color w:val="880000"/>
      </w:rPr>
      <w:t>Kudashev Background</w:t>
    </w:r>
    <w:r w:rsidR="00FC1193" w:rsidRPr="005E056F">
      <w:rPr>
        <w:color w:val="880000"/>
      </w:rPr>
      <w:ptab w:relativeTo="margin" w:alignment="center" w:leader="none"/>
    </w:r>
    <w:r w:rsidR="00FC1193" w:rsidRPr="005E056F">
      <w:rPr>
        <w:color w:val="880000"/>
      </w:rPr>
      <w:ptab w:relativeTo="margin" w:alignment="right" w:leader="none"/>
    </w:r>
    <w:r w:rsidRPr="005E056F">
      <w:rPr>
        <w:color w:val="880000"/>
      </w:rPr>
      <w:t>Theo Armour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6F5F" w14:textId="5D85B26C" w:rsidR="00FC1193" w:rsidRPr="00FC1193" w:rsidRDefault="00F13E98" w:rsidP="00FC1193">
    <w:pPr>
      <w:pStyle w:val="Header"/>
      <w:tabs>
        <w:tab w:val="clear" w:pos="9360"/>
        <w:tab w:val="right" w:pos="10710"/>
      </w:tabs>
      <w:rPr>
        <w:color w:val="880000"/>
      </w:rPr>
    </w:pPr>
    <w:r>
      <w:rPr>
        <w:color w:val="880000"/>
      </w:rPr>
      <w:t>Kudashev Background</w:t>
    </w:r>
    <w:r w:rsidR="00FC1193" w:rsidRPr="00FC1193">
      <w:rPr>
        <w:color w:val="880000"/>
      </w:rPr>
      <w:tab/>
    </w:r>
    <w:r w:rsidR="00FC1193" w:rsidRPr="00FC1193">
      <w:rPr>
        <w:color w:val="880000"/>
      </w:rPr>
      <w:tab/>
    </w:r>
    <w:r>
      <w:rPr>
        <w:color w:val="880000"/>
      </w:rPr>
      <w:t>Theo Armour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ACE"/>
    <w:multiLevelType w:val="multilevel"/>
    <w:tmpl w:val="58A634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A395E11"/>
    <w:multiLevelType w:val="multilevel"/>
    <w:tmpl w:val="12C6A55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A89548A"/>
    <w:multiLevelType w:val="hybridMultilevel"/>
    <w:tmpl w:val="FCFCF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7DCD"/>
    <w:multiLevelType w:val="multilevel"/>
    <w:tmpl w:val="6A4E9326"/>
    <w:lvl w:ilvl="0">
      <w:start w:val="1"/>
      <w:numFmt w:val="bullet"/>
      <w:pStyle w:val="ListParagraph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0B62B5F"/>
    <w:multiLevelType w:val="multilevel"/>
    <w:tmpl w:val="281AE74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CA159A1"/>
    <w:multiLevelType w:val="hybridMultilevel"/>
    <w:tmpl w:val="84289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92CF8"/>
    <w:multiLevelType w:val="multilevel"/>
    <w:tmpl w:val="C9C2931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37D22521"/>
    <w:multiLevelType w:val="multilevel"/>
    <w:tmpl w:val="1A5482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8A30808"/>
    <w:multiLevelType w:val="multilevel"/>
    <w:tmpl w:val="A7DE86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3CF70B3C"/>
    <w:multiLevelType w:val="multilevel"/>
    <w:tmpl w:val="3F528E6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40F654AC"/>
    <w:multiLevelType w:val="multilevel"/>
    <w:tmpl w:val="294EE7B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513B7A9C"/>
    <w:multiLevelType w:val="hybridMultilevel"/>
    <w:tmpl w:val="FDCA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D7032"/>
    <w:multiLevelType w:val="multilevel"/>
    <w:tmpl w:val="FB08067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60392781"/>
    <w:multiLevelType w:val="multilevel"/>
    <w:tmpl w:val="E63C39D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" w15:restartNumberingAfterBreak="0">
    <w:nsid w:val="77C475AF"/>
    <w:multiLevelType w:val="multilevel"/>
    <w:tmpl w:val="98A2EB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7E5D7FFB"/>
    <w:multiLevelType w:val="multilevel"/>
    <w:tmpl w:val="23B8AF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187058277">
    <w:abstractNumId w:val="13"/>
  </w:num>
  <w:num w:numId="2" w16cid:durableId="1141390054">
    <w:abstractNumId w:val="14"/>
  </w:num>
  <w:num w:numId="3" w16cid:durableId="2021617382">
    <w:abstractNumId w:val="7"/>
  </w:num>
  <w:num w:numId="4" w16cid:durableId="1615165454">
    <w:abstractNumId w:val="7"/>
  </w:num>
  <w:num w:numId="5" w16cid:durableId="1654917699">
    <w:abstractNumId w:val="13"/>
  </w:num>
  <w:num w:numId="6" w16cid:durableId="1255243251">
    <w:abstractNumId w:val="13"/>
  </w:num>
  <w:num w:numId="7" w16cid:durableId="464471271">
    <w:abstractNumId w:val="13"/>
  </w:num>
  <w:num w:numId="8" w16cid:durableId="1940288453">
    <w:abstractNumId w:val="13"/>
  </w:num>
  <w:num w:numId="9" w16cid:durableId="57754987">
    <w:abstractNumId w:val="3"/>
  </w:num>
  <w:num w:numId="10" w16cid:durableId="31619911">
    <w:abstractNumId w:val="3"/>
  </w:num>
  <w:num w:numId="11" w16cid:durableId="1442795174">
    <w:abstractNumId w:val="3"/>
  </w:num>
  <w:num w:numId="12" w16cid:durableId="1931694076">
    <w:abstractNumId w:val="3"/>
  </w:num>
  <w:num w:numId="13" w16cid:durableId="1955937167">
    <w:abstractNumId w:val="4"/>
  </w:num>
  <w:num w:numId="14" w16cid:durableId="857277062">
    <w:abstractNumId w:val="1"/>
  </w:num>
  <w:num w:numId="15" w16cid:durableId="649599360">
    <w:abstractNumId w:val="10"/>
  </w:num>
  <w:num w:numId="16" w16cid:durableId="1227372146">
    <w:abstractNumId w:val="6"/>
  </w:num>
  <w:num w:numId="17" w16cid:durableId="980772311">
    <w:abstractNumId w:val="5"/>
  </w:num>
  <w:num w:numId="18" w16cid:durableId="189924034">
    <w:abstractNumId w:val="2"/>
  </w:num>
  <w:num w:numId="19" w16cid:durableId="96562884">
    <w:abstractNumId w:val="15"/>
  </w:num>
  <w:num w:numId="20" w16cid:durableId="1135677586">
    <w:abstractNumId w:val="12"/>
  </w:num>
  <w:num w:numId="21" w16cid:durableId="1915701917">
    <w:abstractNumId w:val="0"/>
  </w:num>
  <w:num w:numId="22" w16cid:durableId="1218518390">
    <w:abstractNumId w:val="8"/>
  </w:num>
  <w:num w:numId="23" w16cid:durableId="1591692994">
    <w:abstractNumId w:val="9"/>
  </w:num>
  <w:num w:numId="24" w16cid:durableId="143278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98"/>
    <w:rsid w:val="00045291"/>
    <w:rsid w:val="0005760D"/>
    <w:rsid w:val="000960DC"/>
    <w:rsid w:val="000F6023"/>
    <w:rsid w:val="001708E7"/>
    <w:rsid w:val="00181A97"/>
    <w:rsid w:val="001B2A4A"/>
    <w:rsid w:val="001B5324"/>
    <w:rsid w:val="00261788"/>
    <w:rsid w:val="002738DA"/>
    <w:rsid w:val="002C09BC"/>
    <w:rsid w:val="002E00F2"/>
    <w:rsid w:val="002E51B5"/>
    <w:rsid w:val="003058E0"/>
    <w:rsid w:val="00306C17"/>
    <w:rsid w:val="00310F30"/>
    <w:rsid w:val="00311C45"/>
    <w:rsid w:val="00377B41"/>
    <w:rsid w:val="003A4AC4"/>
    <w:rsid w:val="003B7784"/>
    <w:rsid w:val="004609AF"/>
    <w:rsid w:val="004947E2"/>
    <w:rsid w:val="004B48EE"/>
    <w:rsid w:val="00503D34"/>
    <w:rsid w:val="00505F55"/>
    <w:rsid w:val="005543D0"/>
    <w:rsid w:val="005D67D7"/>
    <w:rsid w:val="005E056F"/>
    <w:rsid w:val="006247B5"/>
    <w:rsid w:val="00663AEC"/>
    <w:rsid w:val="006A35A7"/>
    <w:rsid w:val="006B5AFC"/>
    <w:rsid w:val="006C31E1"/>
    <w:rsid w:val="006D6769"/>
    <w:rsid w:val="00703436"/>
    <w:rsid w:val="0071304E"/>
    <w:rsid w:val="0071501F"/>
    <w:rsid w:val="00774283"/>
    <w:rsid w:val="0077700C"/>
    <w:rsid w:val="00777CDC"/>
    <w:rsid w:val="00794D2F"/>
    <w:rsid w:val="007A0037"/>
    <w:rsid w:val="007D3A91"/>
    <w:rsid w:val="007D519F"/>
    <w:rsid w:val="00810A21"/>
    <w:rsid w:val="00856973"/>
    <w:rsid w:val="00866133"/>
    <w:rsid w:val="008843A8"/>
    <w:rsid w:val="008C0965"/>
    <w:rsid w:val="0095607F"/>
    <w:rsid w:val="00973184"/>
    <w:rsid w:val="00985D8D"/>
    <w:rsid w:val="009D6CDC"/>
    <w:rsid w:val="00A13D73"/>
    <w:rsid w:val="00A21C66"/>
    <w:rsid w:val="00A57BFA"/>
    <w:rsid w:val="00AE4ED9"/>
    <w:rsid w:val="00B2314A"/>
    <w:rsid w:val="00C661B3"/>
    <w:rsid w:val="00C9507E"/>
    <w:rsid w:val="00CD5DC4"/>
    <w:rsid w:val="00D21E7E"/>
    <w:rsid w:val="00D41128"/>
    <w:rsid w:val="00D55E4E"/>
    <w:rsid w:val="00DB54FB"/>
    <w:rsid w:val="00E33610"/>
    <w:rsid w:val="00ED5B9A"/>
    <w:rsid w:val="00ED70F0"/>
    <w:rsid w:val="00F13E98"/>
    <w:rsid w:val="00F35F23"/>
    <w:rsid w:val="00F86A97"/>
    <w:rsid w:val="00F94FB7"/>
    <w:rsid w:val="00F97EFA"/>
    <w:rsid w:val="00FB11BE"/>
    <w:rsid w:val="00FC1193"/>
    <w:rsid w:val="00FD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0274F"/>
  <w15:chartTrackingRefBased/>
  <w15:docId w15:val="{D29C2729-A985-4ABF-972C-579B20B2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4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1B5"/>
    <w:pPr>
      <w:spacing w:after="120" w:line="276" w:lineRule="auto"/>
    </w:pPr>
    <w:rPr>
      <w:rFonts w:cs="Segoe UI"/>
      <w:color w:val="000000"/>
    </w:rPr>
  </w:style>
  <w:style w:type="paragraph" w:styleId="Heading1">
    <w:name w:val="heading 1"/>
    <w:aliases w:val="Hdr 1"/>
    <w:basedOn w:val="Normal"/>
    <w:next w:val="Normal"/>
    <w:link w:val="Heading1Char"/>
    <w:uiPriority w:val="9"/>
    <w:qFormat/>
    <w:rsid w:val="00F97EFA"/>
    <w:pPr>
      <w:spacing w:after="0"/>
      <w:outlineLvl w:val="0"/>
    </w:pPr>
    <w:rPr>
      <w:rFonts w:ascii="ADLaM Display" w:eastAsia="Arial Rounded MT Bold" w:hAnsi="ADLaM Display" w:cs="ADLaM Display"/>
      <w:color w:val="88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1C45"/>
    <w:pPr>
      <w:widowControl w:val="0"/>
      <w:spacing w:before="120" w:after="0" w:line="240" w:lineRule="auto"/>
      <w:outlineLvl w:val="1"/>
    </w:pPr>
    <w:rPr>
      <w:rFonts w:ascii="ADLaM Display" w:eastAsia="Fredoka One" w:hAnsi="ADLaM Display" w:cs="ADLaM Display"/>
      <w:color w:val="880000"/>
      <w:sz w:val="36"/>
      <w:szCs w:val="36"/>
      <w:lang w:val="en"/>
    </w:rPr>
  </w:style>
  <w:style w:type="paragraph" w:styleId="Heading3">
    <w:name w:val="heading 3"/>
    <w:basedOn w:val="Normal"/>
    <w:next w:val="Normal"/>
    <w:link w:val="Heading3Char"/>
    <w:uiPriority w:val="3"/>
    <w:qFormat/>
    <w:rsid w:val="00F97EFA"/>
    <w:pPr>
      <w:widowControl w:val="0"/>
      <w:spacing w:before="120" w:after="0"/>
      <w:outlineLvl w:val="2"/>
    </w:pPr>
    <w:rPr>
      <w:rFonts w:ascii="ADLaM Display" w:eastAsia="Verdana" w:hAnsi="ADLaM Display" w:cs="Verdana"/>
      <w:bCs/>
      <w:color w:val="880000"/>
      <w:sz w:val="32"/>
      <w:szCs w:val="32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97E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8"/>
    <w:qFormat/>
    <w:rsid w:val="00F97EFA"/>
    <w:rPr>
      <w:rFonts w:ascii="ADLaM Display" w:eastAsiaTheme="majorEastAsia" w:hAnsi="ADLaM Display" w:cstheme="majorBidi"/>
      <w:bCs/>
      <w:color w:val="880000"/>
      <w:sz w:val="48"/>
      <w:szCs w:val="40"/>
    </w:rPr>
  </w:style>
  <w:style w:type="character" w:customStyle="1" w:styleId="TitleChar">
    <w:name w:val="Title Char"/>
    <w:basedOn w:val="DefaultParagraphFont"/>
    <w:link w:val="Title"/>
    <w:uiPriority w:val="8"/>
    <w:rsid w:val="00F97EFA"/>
    <w:rPr>
      <w:rFonts w:ascii="ADLaM Display" w:eastAsiaTheme="majorEastAsia" w:hAnsi="ADLaM Display" w:cstheme="majorBidi"/>
      <w:bCs/>
      <w:color w:val="880000"/>
      <w:sz w:val="48"/>
      <w:szCs w:val="40"/>
    </w:rPr>
  </w:style>
  <w:style w:type="character" w:customStyle="1" w:styleId="Heading1Char">
    <w:name w:val="Heading 1 Char"/>
    <w:aliases w:val="Hdr 1 Char"/>
    <w:basedOn w:val="DefaultParagraphFont"/>
    <w:link w:val="Heading1"/>
    <w:uiPriority w:val="1"/>
    <w:rsid w:val="00F97EFA"/>
    <w:rPr>
      <w:rFonts w:ascii="ADLaM Display" w:eastAsia="Arial Rounded MT Bold" w:hAnsi="ADLaM Display" w:cs="ADLaM Display"/>
      <w:color w:val="88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2"/>
    <w:rsid w:val="00311C45"/>
    <w:rPr>
      <w:rFonts w:ascii="ADLaM Display" w:eastAsia="Fredoka One" w:hAnsi="ADLaM Display" w:cs="ADLaM Display"/>
      <w:color w:val="880000"/>
      <w:sz w:val="36"/>
      <w:szCs w:val="36"/>
      <w:lang w:val="en"/>
    </w:rPr>
  </w:style>
  <w:style w:type="character" w:customStyle="1" w:styleId="Heading3Char">
    <w:name w:val="Heading 3 Char"/>
    <w:basedOn w:val="DefaultParagraphFont"/>
    <w:link w:val="Heading3"/>
    <w:uiPriority w:val="3"/>
    <w:rsid w:val="00F97EFA"/>
    <w:rPr>
      <w:rFonts w:ascii="ADLaM Display" w:eastAsia="Verdana" w:hAnsi="ADLaM Display" w:cs="Verdana"/>
      <w:bCs/>
      <w:color w:val="880000"/>
      <w:sz w:val="32"/>
      <w:szCs w:val="32"/>
      <w:lang w:val="en"/>
    </w:rPr>
  </w:style>
  <w:style w:type="paragraph" w:styleId="Subtitle">
    <w:name w:val="Subtitle"/>
    <w:basedOn w:val="Normal"/>
    <w:next w:val="Normal"/>
    <w:link w:val="SubtitleChar"/>
    <w:uiPriority w:val="11"/>
    <w:rsid w:val="00F97EFA"/>
    <w:pPr>
      <w:widowControl w:val="0"/>
      <w:spacing w:before="120"/>
    </w:pPr>
    <w:rPr>
      <w:rFonts w:eastAsia="Georgia" w:cs="Georgia"/>
      <w:i/>
      <w:color w:val="000000" w:themeColor="text1"/>
      <w:sz w:val="32"/>
      <w:szCs w:val="32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97EFA"/>
    <w:rPr>
      <w:rFonts w:eastAsia="Georgia" w:cs="Georgia"/>
      <w:i/>
      <w:color w:val="000000" w:themeColor="text1"/>
      <w:sz w:val="32"/>
      <w:szCs w:val="32"/>
      <w:lang w:val="en"/>
    </w:rPr>
  </w:style>
  <w:style w:type="paragraph" w:styleId="ListParagraph">
    <w:name w:val="List Paragraph"/>
    <w:next w:val="Normal"/>
    <w:qFormat/>
    <w:rsid w:val="00F97EFA"/>
    <w:pPr>
      <w:numPr>
        <w:numId w:val="12"/>
      </w:numPr>
      <w:spacing w:line="278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310F30"/>
  </w:style>
  <w:style w:type="character" w:customStyle="1" w:styleId="BodyTextChar">
    <w:name w:val="Body Text Char"/>
    <w:basedOn w:val="DefaultParagraphFont"/>
    <w:link w:val="BodyText"/>
    <w:uiPriority w:val="99"/>
    <w:semiHidden/>
    <w:rsid w:val="00310F30"/>
  </w:style>
  <w:style w:type="character" w:styleId="Hyperlink">
    <w:name w:val="Hyperlink"/>
    <w:uiPriority w:val="4"/>
    <w:qFormat/>
    <w:rsid w:val="00F97EFA"/>
    <w:rPr>
      <w:rFonts w:ascii="Verdana" w:hAnsi="Verdana"/>
      <w:b/>
      <w:color w:val="880000"/>
      <w:sz w:val="28"/>
      <w:u w:val="single"/>
    </w:rPr>
  </w:style>
  <w:style w:type="paragraph" w:customStyle="1" w:styleId="Byline">
    <w:name w:val="Byline"/>
    <w:basedOn w:val="Normal"/>
    <w:link w:val="BylineChar"/>
    <w:uiPriority w:val="6"/>
    <w:qFormat/>
    <w:rsid w:val="00F97EFA"/>
    <w:rPr>
      <w:i/>
    </w:rPr>
  </w:style>
  <w:style w:type="character" w:customStyle="1" w:styleId="BylineChar">
    <w:name w:val="Byline Char"/>
    <w:basedOn w:val="DefaultParagraphFont"/>
    <w:link w:val="Byline"/>
    <w:uiPriority w:val="6"/>
    <w:rsid w:val="00F97EFA"/>
    <w:rPr>
      <w:rFonts w:cs="Segoe UI"/>
      <w:i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5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7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FA"/>
    <w:rPr>
      <w:rFonts w:cs="Segoe U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F9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9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FA"/>
    <w:rPr>
      <w:rFonts w:cs="Segoe U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97E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1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C1193"/>
    <w:rPr>
      <w:rFonts w:cs="Segoe U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C11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C1193"/>
    <w:rPr>
      <w:rFonts w:cs="Segoe U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7150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50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reverland.github.io/2019/everlandings/theo-armour/armour-fine-art/1921-olive-snell-myra-koudachev-armour.jpg" TargetMode="External"/><Relationship Id="rId13" Type="http://schemas.openxmlformats.org/officeDocument/2006/relationships/hyperlink" Target="https://www.prlib.ru/en/news/1328412" TargetMode="External"/><Relationship Id="rId18" Type="http://schemas.openxmlformats.org/officeDocument/2006/relationships/hyperlink" Target="https://evereverland.github.io/2019/everlandings/theo-armour/armour-fine-art/1900~-unknown-vera-von-neiroth-in-court-dress.jp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flickr.com/photos/aceit/975071431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hristies.com/en/lot/lot-3990190" TargetMode="External"/><Relationship Id="rId17" Type="http://schemas.openxmlformats.org/officeDocument/2006/relationships/hyperlink" Target="https://claude.ai/share/ee76141d-93b8-4ee3-a217-45d787393210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emini.google.com/share/871af3fcccd2" TargetMode="External"/><Relationship Id="rId20" Type="http://schemas.openxmlformats.org/officeDocument/2006/relationships/hyperlink" Target="https://www.kudashev.com/2007/10/photos-of-koudachev-house-in-st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ikidata.org/wiki/Q108332252%20" TargetMode="External"/><Relationship Id="rId24" Type="http://schemas.openxmlformats.org/officeDocument/2006/relationships/hyperlink" Target="https://www.geni.com/people/Olga-Pela/3967013963140078758?through=600000001932393809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mmons.wikimedia.org/wiki/Category:Collection_Serge_Koudacheff" TargetMode="External"/><Relationship Id="rId23" Type="http://schemas.openxmlformats.org/officeDocument/2006/relationships/hyperlink" Target="https://en.wikipedia.org/wiki/Elizabeth_of_Russia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geni.com/people/Prince-Sergei-Kudashev/6000000019323938097?through=364408351200007646" TargetMode="External"/><Relationship Id="rId19" Type="http://schemas.openxmlformats.org/officeDocument/2006/relationships/hyperlink" Target="https://evereverland.github.io/2019/everlandings/theo-armour/armour-fine-art/1900~-unknown-vera-von-neiroth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ni.com/people/Princess-Myra-Armour/364408351200007646" TargetMode="External"/><Relationship Id="rId14" Type="http://schemas.openxmlformats.org/officeDocument/2006/relationships/hyperlink" Target="https://www.prlib.ru/en/node/335177" TargetMode="External"/><Relationship Id="rId22" Type="http://schemas.openxmlformats.org/officeDocument/2006/relationships/hyperlink" Target="Explanation:%20https://evereverland.github.io/2019/%23everlandings/theo-armour/elizabeth/README.md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mo\OneDrive\Documents\Custom%20Office%20Templates\2025-heritag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998CB-BFFC-4E17-B556-C7A6018A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2025-heritage-template.dotx</Template>
  <TotalTime>1</TotalTime>
  <Pages>3</Pages>
  <Words>663</Words>
  <Characters>3838</Characters>
  <Application>Microsoft Office Word</Application>
  <DocSecurity>0</DocSecurity>
  <Lines>109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Armour</dc:creator>
  <cp:keywords/>
  <dc:description/>
  <cp:lastModifiedBy>Theo Armour</cp:lastModifiedBy>
  <cp:revision>2</cp:revision>
  <dcterms:created xsi:type="dcterms:W3CDTF">2026-06-23T06:03:00Z</dcterms:created>
  <dcterms:modified xsi:type="dcterms:W3CDTF">2026-06-23T06:03:00Z</dcterms:modified>
</cp:coreProperties>
</file>